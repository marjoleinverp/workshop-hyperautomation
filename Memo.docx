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1.0 -->
  <w:body>
    <w:tbl>
      <w:tblPr>
        <w:tblStyle w:val="TableGrid"/>
        <w:tblW w:w="8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303"/>
        <w:gridCol w:w="2211"/>
        <w:gridCol w:w="1305"/>
        <w:gridCol w:w="2722"/>
        <w:gridCol w:w="823"/>
        <w:gridCol w:w="340"/>
      </w:tblGrid>
      <w:tr w14:paraId="5A5121CC" w14:textId="77777777" w:rsidTr="008937D3">
        <w:tblPrEx>
          <w:tblW w:w="8704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303" w:type="dxa"/>
          </w:tcPr>
          <w:p w:rsidR="00245775" w:rsidRPr="00245775" w:rsidP="00245775" w14:paraId="0376894C" w14:textId="77777777">
            <w:pPr>
              <w:spacing w:line="280" w:lineRule="exact"/>
              <w:rPr>
                <w:sz w:val="16"/>
              </w:rPr>
            </w:pPr>
            <w:r w:rsidRPr="00245775">
              <w:rPr>
                <w:sz w:val="16"/>
              </w:rPr>
              <w:t>Voor</w:t>
            </w:r>
          </w:p>
        </w:tc>
        <w:tc>
          <w:tcPr>
            <w:tcW w:w="2211" w:type="dxa"/>
          </w:tcPr>
          <w:p w:rsidR="00245775" w:rsidRPr="00245775" w:rsidP="00245775" w14:paraId="757DDD95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1305" w:type="dxa"/>
          </w:tcPr>
          <w:p w:rsidR="00245775" w:rsidRPr="00245775" w:rsidP="00245775" w14:paraId="78AA8713" w14:textId="77777777">
            <w:pPr>
              <w:spacing w:line="280" w:lineRule="exact"/>
              <w:rPr>
                <w:sz w:val="16"/>
              </w:rPr>
            </w:pPr>
            <w:r w:rsidRPr="00245775">
              <w:rPr>
                <w:sz w:val="16"/>
              </w:rPr>
              <w:t>Van</w:t>
            </w:r>
          </w:p>
        </w:tc>
        <w:tc>
          <w:tcPr>
            <w:tcW w:w="2722" w:type="dxa"/>
          </w:tcPr>
          <w:p w:rsidR="00245775" w:rsidRPr="00245775" w:rsidP="00245775" w14:paraId="410CDE1C" w14:textId="77777777">
            <w:pPr>
              <w:spacing w:line="280" w:lineRule="exact"/>
              <w:rPr>
                <w:sz w:val="16"/>
              </w:rPr>
            </w:pPr>
            <w:r>
              <w:rPr>
                <w:sz w:val="16"/>
              </w:rPr>
              <w:t>Marjolein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van Erp</w:t>
            </w:r>
          </w:p>
        </w:tc>
        <w:tc>
          <w:tcPr>
            <w:tcW w:w="823" w:type="dxa"/>
          </w:tcPr>
          <w:p w:rsidR="00245775" w:rsidRPr="00245775" w:rsidP="00245775" w14:paraId="25B1BBE7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340" w:type="dxa"/>
          </w:tcPr>
          <w:p w:rsidR="00245775" w:rsidRPr="00245775" w:rsidP="00245775" w14:paraId="2E825DB1" w14:textId="77777777">
            <w:pPr>
              <w:spacing w:line="280" w:lineRule="exact"/>
              <w:rPr>
                <w:sz w:val="16"/>
              </w:rPr>
            </w:pPr>
          </w:p>
        </w:tc>
      </w:tr>
      <w:tr w14:paraId="6EEB4E43" w14:textId="77777777" w:rsidTr="008937D3">
        <w:tblPrEx>
          <w:tblW w:w="8704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303" w:type="dxa"/>
          </w:tcPr>
          <w:p w:rsidR="00245775" w:rsidRPr="00245775" w:rsidP="00245775" w14:paraId="758A686C" w14:textId="77777777">
            <w:pPr>
              <w:spacing w:line="280" w:lineRule="exact"/>
              <w:rPr>
                <w:sz w:val="16"/>
              </w:rPr>
            </w:pPr>
            <w:r w:rsidRPr="00245775">
              <w:rPr>
                <w:sz w:val="16"/>
              </w:rPr>
              <w:t>Kopie aan</w:t>
            </w:r>
          </w:p>
        </w:tc>
        <w:tc>
          <w:tcPr>
            <w:tcW w:w="2211" w:type="dxa"/>
          </w:tcPr>
          <w:p w:rsidR="00245775" w:rsidRPr="00245775" w:rsidP="00245775" w14:paraId="59D4E4DA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1305" w:type="dxa"/>
          </w:tcPr>
          <w:p w:rsidR="00245775" w:rsidRPr="00245775" w:rsidP="00245775" w14:paraId="575C7582" w14:textId="77777777">
            <w:pPr>
              <w:spacing w:line="280" w:lineRule="exact"/>
              <w:rPr>
                <w:sz w:val="16"/>
              </w:rPr>
            </w:pPr>
            <w:r w:rsidRPr="00245775">
              <w:rPr>
                <w:sz w:val="16"/>
              </w:rPr>
              <w:t>Werkatelier</w:t>
            </w:r>
          </w:p>
        </w:tc>
        <w:tc>
          <w:tcPr>
            <w:tcW w:w="2722" w:type="dxa"/>
          </w:tcPr>
          <w:p w:rsidR="00245775" w:rsidRPr="00245775" w:rsidP="00245775" w14:paraId="1114CECD" w14:textId="77777777">
            <w:pPr>
              <w:spacing w:line="280" w:lineRule="exact"/>
              <w:rPr>
                <w:sz w:val="16"/>
              </w:rPr>
            </w:pPr>
            <w:r>
              <w:rPr>
                <w:sz w:val="16"/>
              </w:rPr>
              <w:t>Informatiestrategie</w:t>
            </w:r>
          </w:p>
        </w:tc>
        <w:tc>
          <w:tcPr>
            <w:tcW w:w="823" w:type="dxa"/>
          </w:tcPr>
          <w:p w:rsidR="00245775" w:rsidRPr="00245775" w:rsidP="00245775" w14:paraId="664E4864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340" w:type="dxa"/>
          </w:tcPr>
          <w:p w:rsidR="00245775" w:rsidRPr="00245775" w:rsidP="00245775" w14:paraId="643C0DD3" w14:textId="77777777">
            <w:pPr>
              <w:spacing w:line="280" w:lineRule="exact"/>
              <w:rPr>
                <w:sz w:val="16"/>
              </w:rPr>
            </w:pPr>
          </w:p>
        </w:tc>
      </w:tr>
      <w:tr w14:paraId="1CD10707" w14:textId="77777777" w:rsidTr="008937D3">
        <w:tblPrEx>
          <w:tblW w:w="8704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303" w:type="dxa"/>
          </w:tcPr>
          <w:p w:rsidR="00245775" w:rsidRPr="00245775" w:rsidP="00245775" w14:paraId="54264EC9" w14:textId="77777777">
            <w:pPr>
              <w:spacing w:line="280" w:lineRule="exact"/>
              <w:rPr>
                <w:sz w:val="16"/>
              </w:rPr>
            </w:pPr>
            <w:r w:rsidRPr="00245775">
              <w:rPr>
                <w:sz w:val="16"/>
              </w:rPr>
              <w:t>Datum</w:t>
            </w:r>
          </w:p>
        </w:tc>
        <w:tc>
          <w:tcPr>
            <w:tcW w:w="2211" w:type="dxa"/>
          </w:tcPr>
          <w:p w:rsidR="00245775" w:rsidRPr="00245775" w:rsidP="00245775" w14:paraId="5CA944F7" w14:textId="77777777">
            <w:pPr>
              <w:spacing w:line="280" w:lineRule="exact"/>
              <w:rPr>
                <w:sz w:val="16"/>
              </w:rPr>
            </w:pPr>
            <w:r>
              <w:rPr>
                <w:sz w:val="16"/>
              </w:rPr>
              <w:t>5 februari 2026</w:t>
            </w:r>
          </w:p>
        </w:tc>
        <w:tc>
          <w:tcPr>
            <w:tcW w:w="1305" w:type="dxa"/>
          </w:tcPr>
          <w:p w:rsidR="00245775" w:rsidRPr="00245775" w:rsidP="00245775" w14:paraId="64C7B0AA" w14:textId="77777777">
            <w:pPr>
              <w:spacing w:line="280" w:lineRule="exact"/>
              <w:rPr>
                <w:sz w:val="16"/>
              </w:rPr>
            </w:pPr>
            <w:r w:rsidRPr="00245775">
              <w:rPr>
                <w:sz w:val="16"/>
              </w:rPr>
              <w:t>Bijlage(n)</w:t>
            </w:r>
          </w:p>
        </w:tc>
        <w:tc>
          <w:tcPr>
            <w:tcW w:w="2722" w:type="dxa"/>
          </w:tcPr>
          <w:p w:rsidR="00245775" w:rsidRPr="00245775" w:rsidP="00245775" w14:paraId="5BD14A0A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823" w:type="dxa"/>
          </w:tcPr>
          <w:p w:rsidR="00245775" w:rsidRPr="00245775" w:rsidP="00245775" w14:paraId="07124B23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340" w:type="dxa"/>
          </w:tcPr>
          <w:p w:rsidR="00245775" w:rsidRPr="00245775" w:rsidP="00245775" w14:paraId="63D92799" w14:textId="77777777">
            <w:pPr>
              <w:spacing w:line="280" w:lineRule="exact"/>
              <w:rPr>
                <w:sz w:val="16"/>
              </w:rPr>
            </w:pPr>
          </w:p>
        </w:tc>
      </w:tr>
      <w:tr w14:paraId="55BD0610" w14:textId="77777777" w:rsidTr="008937D3">
        <w:tblPrEx>
          <w:tblW w:w="8704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303" w:type="dxa"/>
          </w:tcPr>
          <w:p w:rsidR="00245775" w:rsidRPr="00245775" w:rsidP="00245775" w14:paraId="1A076758" w14:textId="77777777">
            <w:pPr>
              <w:spacing w:line="280" w:lineRule="exact"/>
              <w:rPr>
                <w:sz w:val="16"/>
              </w:rPr>
            </w:pPr>
            <w:r>
              <w:rPr>
                <w:sz w:val="16"/>
              </w:rPr>
              <w:t>Zaaknummer</w:t>
            </w:r>
          </w:p>
        </w:tc>
        <w:tc>
          <w:tcPr>
            <w:tcW w:w="2211" w:type="dxa"/>
          </w:tcPr>
          <w:p w:rsidR="00245775" w:rsidRPr="00245775" w:rsidP="00245775" w14:paraId="29145F9B" w14:textId="60B4960A">
            <w:pPr>
              <w:spacing w:line="280" w:lineRule="exact"/>
              <w:rPr>
                <w:sz w:val="16"/>
              </w:rPr>
            </w:pPr>
          </w:p>
        </w:tc>
        <w:tc>
          <w:tcPr>
            <w:tcW w:w="1305" w:type="dxa"/>
          </w:tcPr>
          <w:p w:rsidR="00245775" w:rsidRPr="00245775" w:rsidP="00245775" w14:paraId="0DA47F79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2722" w:type="dxa"/>
          </w:tcPr>
          <w:p w:rsidR="00245775" w:rsidRPr="00245775" w:rsidP="00245775" w14:paraId="7ABB0757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823" w:type="dxa"/>
          </w:tcPr>
          <w:p w:rsidR="00245775" w:rsidRPr="00245775" w:rsidP="00245775" w14:paraId="74159242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340" w:type="dxa"/>
          </w:tcPr>
          <w:p w:rsidR="00245775" w:rsidRPr="00245775" w:rsidP="00245775" w14:paraId="7A98DF57" w14:textId="77777777">
            <w:pPr>
              <w:spacing w:line="280" w:lineRule="exact"/>
              <w:rPr>
                <w:sz w:val="16"/>
              </w:rPr>
            </w:pPr>
          </w:p>
        </w:tc>
      </w:tr>
      <w:tr w14:paraId="5F781076" w14:textId="77777777" w:rsidTr="008937D3">
        <w:tblPrEx>
          <w:tblW w:w="8704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303" w:type="dxa"/>
          </w:tcPr>
          <w:p w:rsidR="00245775" w:rsidRPr="00245775" w:rsidP="00245775" w14:paraId="4F9E7E96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2211" w:type="dxa"/>
          </w:tcPr>
          <w:p w:rsidR="00245775" w:rsidRPr="00245775" w:rsidP="00245775" w14:paraId="0E6B141E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1305" w:type="dxa"/>
          </w:tcPr>
          <w:p w:rsidR="00245775" w:rsidRPr="00245775" w:rsidP="00245775" w14:paraId="3CEF6B49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2722" w:type="dxa"/>
          </w:tcPr>
          <w:p w:rsidR="00245775" w:rsidRPr="00245775" w:rsidP="00245775" w14:paraId="47F3A5B0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823" w:type="dxa"/>
          </w:tcPr>
          <w:p w:rsidR="00245775" w:rsidRPr="00245775" w:rsidP="00245775" w14:paraId="6928266E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340" w:type="dxa"/>
          </w:tcPr>
          <w:p w:rsidR="00245775" w:rsidRPr="00245775" w:rsidP="00245775" w14:paraId="44572D77" w14:textId="77777777">
            <w:pPr>
              <w:spacing w:line="280" w:lineRule="exact"/>
              <w:rPr>
                <w:sz w:val="16"/>
              </w:rPr>
            </w:pPr>
          </w:p>
        </w:tc>
      </w:tr>
      <w:tr w14:paraId="6A0C8AA9" w14:textId="77777777" w:rsidTr="008937D3">
        <w:tblPrEx>
          <w:tblW w:w="8704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1303" w:type="dxa"/>
          </w:tcPr>
          <w:p w:rsidR="00245775" w:rsidRPr="00245775" w:rsidP="00245775" w14:paraId="1C1C5DBB" w14:textId="77777777">
            <w:pPr>
              <w:spacing w:line="280" w:lineRule="exact"/>
              <w:rPr>
                <w:sz w:val="16"/>
              </w:rPr>
            </w:pPr>
            <w:r w:rsidRPr="00245775">
              <w:rPr>
                <w:sz w:val="16"/>
              </w:rPr>
              <w:t>Onderwerp</w:t>
            </w:r>
          </w:p>
        </w:tc>
        <w:tc>
          <w:tcPr>
            <w:tcW w:w="7401" w:type="dxa"/>
            <w:gridSpan w:val="5"/>
          </w:tcPr>
          <w:p w:rsidR="00245775" w:rsidRPr="00245775" w:rsidP="00245775" w14:paraId="074480C4" w14:textId="77777777">
            <w:pPr>
              <w:spacing w:line="280" w:lineRule="exact"/>
              <w:rPr>
                <w:sz w:val="16"/>
              </w:rPr>
            </w:pPr>
          </w:p>
        </w:tc>
      </w:tr>
      <w:tr w14:paraId="50F32F84" w14:textId="77777777" w:rsidTr="008937D3">
        <w:tblPrEx>
          <w:tblW w:w="8704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hRule="exact" w:val="612"/>
        </w:trPr>
        <w:tc>
          <w:tcPr>
            <w:tcW w:w="1303" w:type="dxa"/>
          </w:tcPr>
          <w:p w:rsidR="00245775" w:rsidRPr="00245775" w:rsidP="00245775" w14:paraId="7E305CB8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2211" w:type="dxa"/>
          </w:tcPr>
          <w:p w:rsidR="00245775" w:rsidRPr="00245775" w:rsidP="00245775" w14:paraId="2061EB31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1305" w:type="dxa"/>
          </w:tcPr>
          <w:p w:rsidR="00245775" w:rsidRPr="00245775" w:rsidP="00245775" w14:paraId="67888373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2722" w:type="dxa"/>
          </w:tcPr>
          <w:p w:rsidR="00245775" w:rsidRPr="00245775" w:rsidP="00245775" w14:paraId="7B27CC02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823" w:type="dxa"/>
          </w:tcPr>
          <w:p w:rsidR="00245775" w:rsidRPr="00245775" w:rsidP="00245775" w14:paraId="40CA64E2" w14:textId="77777777">
            <w:pPr>
              <w:spacing w:line="280" w:lineRule="exact"/>
              <w:rPr>
                <w:sz w:val="16"/>
              </w:rPr>
            </w:pPr>
          </w:p>
        </w:tc>
        <w:tc>
          <w:tcPr>
            <w:tcW w:w="340" w:type="dxa"/>
          </w:tcPr>
          <w:p w:rsidR="00245775" w:rsidRPr="00245775" w:rsidP="00245775" w14:paraId="2F8D0B31" w14:textId="77777777">
            <w:pPr>
              <w:spacing w:line="280" w:lineRule="exact"/>
              <w:rPr>
                <w:sz w:val="16"/>
              </w:rPr>
            </w:pPr>
          </w:p>
        </w:tc>
      </w:tr>
    </w:tbl>
    <w:p w:rsidR="00245775" w:rsidP="00245775" w14:paraId="1C72B731" w14:textId="1B9E9C79">
      <w:r>
        <w:t xml:space="preserve"> </w:t>
      </w:r>
    </w:p>
    <w:p w:rsidR="007640AA" w:rsidP="00FB5063" w14:paraId="77EA9D47" w14:textId="77777777"/>
    <w:sectPr w:rsidSect="0029288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593" w:right="1503" w:bottom="1503" w:left="1701" w:header="1814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10BD3" w14:paraId="3361021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pPr w:leftFromText="142" w:rightFromText="142" w:vertAnchor="page" w:horzAnchor="page" w:tblpX="1702" w:tblpY="15990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/>
    </w:tblPr>
    <w:tblGrid>
      <w:gridCol w:w="1077"/>
      <w:gridCol w:w="2240"/>
      <w:gridCol w:w="624"/>
      <w:gridCol w:w="1361"/>
      <w:gridCol w:w="567"/>
      <w:gridCol w:w="2750"/>
    </w:tblGrid>
    <w:tr w14:paraId="7DE28B28" w14:textId="77777777" w:rsidTr="00DD7021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Ex>
      <w:trPr>
        <w:trHeight w:val="283"/>
      </w:trPr>
      <w:tc>
        <w:tcPr>
          <w:tcW w:w="1077" w:type="dxa"/>
          <w:tcMar>
            <w:left w:w="0" w:type="dxa"/>
          </w:tcMar>
        </w:tcPr>
        <w:p w:rsidR="006570AF" w:rsidP="00DD7021" w14:paraId="4A667126" w14:textId="77777777">
          <w:pPr>
            <w:pStyle w:val="stlMetadataVolgvel"/>
          </w:pPr>
          <w:r>
            <w:t>Zaaknummer</w:t>
          </w:r>
        </w:p>
      </w:tc>
      <w:tc>
        <w:tcPr>
          <w:tcW w:w="2240" w:type="dxa"/>
          <w:tcMar>
            <w:left w:w="0" w:type="dxa"/>
          </w:tcMar>
        </w:tcPr>
        <w:p w:rsidR="006570AF" w:rsidP="00DD7021" w14:paraId="570FAEBF" w14:textId="4464C9A3">
          <w:pPr>
            <w:pStyle w:val="stlMetadata"/>
          </w:pPr>
        </w:p>
      </w:tc>
      <w:tc>
        <w:tcPr>
          <w:tcW w:w="624" w:type="dxa"/>
          <w:tcMar>
            <w:left w:w="0" w:type="dxa"/>
          </w:tcMar>
        </w:tcPr>
        <w:p w:rsidR="006570AF" w:rsidP="00DD7021" w14:paraId="0FAFBD77" w14:textId="77777777">
          <w:pPr>
            <w:pStyle w:val="stlMetadataVolgvel"/>
          </w:pPr>
          <w:r>
            <w:t>Pagina</w:t>
          </w:r>
        </w:p>
      </w:tc>
      <w:tc>
        <w:tcPr>
          <w:tcW w:w="1361" w:type="dxa"/>
          <w:tcMar>
            <w:left w:w="0" w:type="dxa"/>
          </w:tcMar>
        </w:tcPr>
        <w:p w:rsidR="006570AF" w:rsidP="00DD7021" w14:paraId="64043D2B" w14:textId="77777777">
          <w:pPr>
            <w:pStyle w:val="stlMetadata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DD7021">
            <w:rPr>
              <w:noProof/>
            </w:rPr>
            <w:t>2</w:t>
          </w:r>
          <w:r>
            <w:fldChar w:fldCharType="end"/>
          </w:r>
          <w:r>
            <w:t xml:space="preserve"> van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DD7021">
            <w:rPr>
              <w:noProof/>
            </w:rPr>
            <w:t>2</w:t>
          </w:r>
          <w:r w:rsidR="00DD7021">
            <w:rPr>
              <w:noProof/>
            </w:rPr>
            <w:fldChar w:fldCharType="end"/>
          </w:r>
        </w:p>
      </w:tc>
      <w:tc>
        <w:tcPr>
          <w:tcW w:w="567" w:type="dxa"/>
          <w:tcMar>
            <w:left w:w="0" w:type="dxa"/>
          </w:tcMar>
        </w:tcPr>
        <w:p w:rsidR="006570AF" w:rsidP="00DD7021" w14:paraId="11AB8AA4" w14:textId="77777777">
          <w:pPr>
            <w:pStyle w:val="stlMetadataVolgvel"/>
          </w:pPr>
          <w:r>
            <w:t>datum</w:t>
          </w:r>
        </w:p>
      </w:tc>
      <w:tc>
        <w:tcPr>
          <w:tcW w:w="2750" w:type="dxa"/>
          <w:tcMar>
            <w:left w:w="0" w:type="dxa"/>
          </w:tcMar>
        </w:tcPr>
        <w:p w:rsidR="006570AF" w:rsidP="00DD7021" w14:paraId="7CF27E41" w14:textId="26D69179">
          <w:pPr>
            <w:pStyle w:val="stlMetadata"/>
          </w:pPr>
          <w:r>
            <w:t>5 februari 2026</w:t>
          </w:r>
        </w:p>
      </w:tc>
    </w:tr>
  </w:tbl>
  <w:p w:rsidR="006570AF" w:rsidRPr="006570AF" w:rsidP="006570AF" w14:paraId="77016DF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73265" w14:paraId="34D3E379" w14:textId="77777777">
    <w:pPr>
      <w:pStyle w:val="Footer"/>
    </w:pPr>
    <w:r>
      <w:rPr>
        <w:noProof/>
        <w:lang w:eastAsia="nl-NL"/>
      </w:rPr>
      <w:drawing>
        <wp:anchor distT="0" distB="0" distL="114300" distR="114300" simplePos="0" relativeHeight="251658240" behindDoc="0" locked="1" layoutInCell="1" allowOverlap="1">
          <wp:simplePos x="0" y="0"/>
          <wp:positionH relativeFrom="page">
            <wp:posOffset>382905</wp:posOffset>
          </wp:positionH>
          <wp:positionV relativeFrom="page">
            <wp:posOffset>9767570</wp:posOffset>
          </wp:positionV>
          <wp:extent cx="6803390" cy="503555"/>
          <wp:effectExtent l="0" t="0" r="0" b="0"/>
          <wp:wrapNone/>
          <wp:docPr id="2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803390" cy="503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10BD3" w14:paraId="19B2011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10BD3" w14:paraId="577682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D2A0C" w14:paraId="65581463" w14:textId="77777777">
    <w:pPr>
      <w:pStyle w:val="Header"/>
    </w:pPr>
  </w:p>
  <w:p w:rsidR="00292881" w14:paraId="7F130F73" w14:textId="77777777">
    <w:pPr>
      <w:pStyle w:val="Header"/>
    </w:pPr>
  </w:p>
  <w:p w:rsidR="00230BF1" w14:paraId="1944A7CA" w14:textId="77777777">
    <w:pPr>
      <w:pStyle w:val="Header"/>
    </w:pPr>
  </w:p>
  <w:p w:rsidR="00230BF1" w14:paraId="7BD16950" w14:textId="77777777">
    <w:pPr>
      <w:pStyle w:val="Header"/>
    </w:pPr>
  </w:p>
  <w:tbl>
    <w:tblPr>
      <w:tblStyle w:val="TableGrid"/>
      <w:tblW w:w="870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/>
    </w:tblPr>
    <w:tblGrid>
      <w:gridCol w:w="8704"/>
    </w:tblGrid>
    <w:tr w14:paraId="4FAF7336" w14:textId="77777777" w:rsidTr="00C152C7">
      <w:tblPrEx>
        <w:tblW w:w="8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Ex>
      <w:trPr>
        <w:trHeight w:hRule="exact" w:val="1418"/>
      </w:trPr>
      <w:tc>
        <w:tcPr>
          <w:tcW w:w="8704" w:type="dxa"/>
          <w:tcMar>
            <w:left w:w="0" w:type="dxa"/>
          </w:tcMar>
        </w:tcPr>
        <w:p w:rsidR="001C7E68" w:rsidP="00882E55" w14:paraId="2BC21514" w14:textId="77777777">
          <w:pPr>
            <w:pStyle w:val="Header"/>
          </w:pPr>
          <w:r>
            <w:rPr>
              <w:rStyle w:val="Strong"/>
              <w:sz w:val="30"/>
              <w:szCs w:val="30"/>
            </w:rPr>
            <w:t>Memo</w:t>
          </w:r>
        </w:p>
      </w:tc>
    </w:tr>
  </w:tbl>
  <w:p w:rsidR="00230BF1" w14:paraId="18E3BB62" w14:textId="77777777">
    <w:pPr>
      <w:pStyle w:val="Header"/>
    </w:pPr>
    <w:r>
      <w:rPr>
        <w:noProof/>
        <w:lang w:eastAsia="nl-NL"/>
      </w:rPr>
      <w:drawing>
        <wp:anchor distT="0" distB="0" distL="114300" distR="114300" simplePos="0" relativeHeight="251658240" behindDoc="0" locked="1" layoutInCell="1" allowOverlap="1">
          <wp:simplePos x="0" y="0"/>
          <wp:positionH relativeFrom="page">
            <wp:posOffset>377825</wp:posOffset>
          </wp:positionH>
          <wp:positionV relativeFrom="page">
            <wp:posOffset>467995</wp:posOffset>
          </wp:positionV>
          <wp:extent cx="1530000" cy="770400"/>
          <wp:effectExtent l="0" t="0" r="0" b="0"/>
          <wp:wrapNone/>
          <wp:docPr id="1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30000" cy="770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9D1EF8"/>
    <w:multiLevelType w:val="multilevel"/>
    <w:tmpl w:val="3DD4674E"/>
    <w:styleLink w:val="stlNummers"/>
    <w:lvl w:ilvl="0">
      <w:start w:val="1"/>
      <w:numFmt w:val="decimal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Text w:val="%3"/>
      <w:lvlJc w:val="left"/>
      <w:pPr>
        <w:ind w:left="851" w:hanging="284"/>
      </w:pPr>
      <w:rPr>
        <w:rFonts w:hint="default"/>
      </w:rPr>
    </w:lvl>
    <w:lvl w:ilvl="3">
      <w:start w:val="1"/>
      <w:numFmt w:val="lowerLetter"/>
      <w:lvlText w:val="%4"/>
      <w:lvlJc w:val="left"/>
      <w:pPr>
        <w:ind w:left="1134" w:hanging="283"/>
      </w:pPr>
      <w:rPr>
        <w:rFonts w:hint="default"/>
      </w:rPr>
    </w:lvl>
    <w:lvl w:ilvl="4">
      <w:start w:val="1"/>
      <w:numFmt w:val="decimal"/>
      <w:lvlText w:val="%5"/>
      <w:lvlJc w:val="left"/>
      <w:pPr>
        <w:ind w:left="1418" w:hanging="284"/>
      </w:pPr>
      <w:rPr>
        <w:rFonts w:hint="default"/>
      </w:rPr>
    </w:lvl>
    <w:lvl w:ilvl="5">
      <w:start w:val="1"/>
      <w:numFmt w:val="lowerLetter"/>
      <w:lvlText w:val="%6"/>
      <w:lvlJc w:val="left"/>
      <w:pPr>
        <w:ind w:left="1701" w:hanging="283"/>
      </w:pPr>
      <w:rPr>
        <w:rFonts w:hint="default"/>
      </w:rPr>
    </w:lvl>
    <w:lvl w:ilvl="6">
      <w:start w:val="1"/>
      <w:numFmt w:val="decimal"/>
      <w:lvlText w:val="%7"/>
      <w:lvlJc w:val="left"/>
      <w:pPr>
        <w:ind w:left="1985" w:hanging="284"/>
      </w:pPr>
      <w:rPr>
        <w:rFonts w:hint="default"/>
      </w:rPr>
    </w:lvl>
    <w:lvl w:ilvl="7">
      <w:start w:val="1"/>
      <w:numFmt w:val="lowerLetter"/>
      <w:lvlText w:val="%8"/>
      <w:lvlJc w:val="left"/>
      <w:pPr>
        <w:ind w:left="2268" w:hanging="283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552" w:hanging="284"/>
      </w:pPr>
      <w:rPr>
        <w:rFonts w:hint="default"/>
      </w:rPr>
    </w:lvl>
  </w:abstractNum>
  <w:abstractNum w:abstractNumId="1">
    <w:nsid w:val="1FDE2DB9"/>
    <w:multiLevelType w:val="multilevel"/>
    <w:tmpl w:val="F96EAAE2"/>
    <w:styleLink w:val="stlBullets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1" w:hanging="281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2552" w:hanging="284"/>
      </w:pPr>
      <w:rPr>
        <w:rFonts w:ascii="Symbol" w:hAnsi="Symbol" w:hint="default"/>
        <w:color w:val="auto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B2"/>
    <w:rsid w:val="00000056"/>
    <w:rsid w:val="0000787D"/>
    <w:rsid w:val="000919E8"/>
    <w:rsid w:val="000D7A99"/>
    <w:rsid w:val="000E3B57"/>
    <w:rsid w:val="001008F0"/>
    <w:rsid w:val="001C567C"/>
    <w:rsid w:val="001C7E68"/>
    <w:rsid w:val="001D5C55"/>
    <w:rsid w:val="001F4F69"/>
    <w:rsid w:val="00230BF1"/>
    <w:rsid w:val="00245775"/>
    <w:rsid w:val="0025048D"/>
    <w:rsid w:val="00264E4D"/>
    <w:rsid w:val="002808C1"/>
    <w:rsid w:val="00292881"/>
    <w:rsid w:val="00311AC7"/>
    <w:rsid w:val="00343BBE"/>
    <w:rsid w:val="00360111"/>
    <w:rsid w:val="00385319"/>
    <w:rsid w:val="00395154"/>
    <w:rsid w:val="003D0416"/>
    <w:rsid w:val="003E5CAC"/>
    <w:rsid w:val="003E5FF6"/>
    <w:rsid w:val="004263A8"/>
    <w:rsid w:val="004D0AF8"/>
    <w:rsid w:val="00537AF5"/>
    <w:rsid w:val="006570AF"/>
    <w:rsid w:val="00723F6A"/>
    <w:rsid w:val="0072728B"/>
    <w:rsid w:val="007640AA"/>
    <w:rsid w:val="007D20A7"/>
    <w:rsid w:val="00825C9A"/>
    <w:rsid w:val="008606EC"/>
    <w:rsid w:val="0086083D"/>
    <w:rsid w:val="00873265"/>
    <w:rsid w:val="00882E55"/>
    <w:rsid w:val="0088782C"/>
    <w:rsid w:val="00906EF9"/>
    <w:rsid w:val="009565AF"/>
    <w:rsid w:val="009D165B"/>
    <w:rsid w:val="009E79C7"/>
    <w:rsid w:val="00A10A56"/>
    <w:rsid w:val="00A73CE9"/>
    <w:rsid w:val="00A9137E"/>
    <w:rsid w:val="00AA4AAA"/>
    <w:rsid w:val="00B45F00"/>
    <w:rsid w:val="00B73FC4"/>
    <w:rsid w:val="00B94BB8"/>
    <w:rsid w:val="00BE244B"/>
    <w:rsid w:val="00C011F7"/>
    <w:rsid w:val="00C0677D"/>
    <w:rsid w:val="00C0712D"/>
    <w:rsid w:val="00C71CB1"/>
    <w:rsid w:val="00C86168"/>
    <w:rsid w:val="00C9146A"/>
    <w:rsid w:val="00CD2A0C"/>
    <w:rsid w:val="00CE47B2"/>
    <w:rsid w:val="00D20AD9"/>
    <w:rsid w:val="00DB655B"/>
    <w:rsid w:val="00DD7021"/>
    <w:rsid w:val="00E10BD3"/>
    <w:rsid w:val="00EA0461"/>
    <w:rsid w:val="00F362DF"/>
    <w:rsid w:val="00F4011B"/>
    <w:rsid w:val="00F579BC"/>
    <w:rsid w:val="00FA64F7"/>
    <w:rsid w:val="00FB5063"/>
    <w:rsid w:val="00FE0419"/>
    <w:rsid w:val="00FF5D4B"/>
  </w:rsids>
  <m:mathPr>
    <m:mathFont m:val="Cambria Math"/>
    <m:smallFrac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93B76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nl-NL" w:eastAsia="en-US" w:bidi="ar-SA"/>
      </w:rPr>
    </w:rPrDefault>
    <w:pPrDefault>
      <w:pPr>
        <w:spacing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5063"/>
  </w:style>
  <w:style w:type="paragraph" w:styleId="Heading1">
    <w:name w:val="heading 1"/>
    <w:basedOn w:val="Normal"/>
    <w:next w:val="Normal"/>
    <w:link w:val="Kop1Char"/>
    <w:uiPriority w:val="9"/>
    <w:qFormat/>
    <w:rsid w:val="006C5E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Kop2Char"/>
    <w:uiPriority w:val="9"/>
    <w:unhideWhenUsed/>
    <w:qFormat/>
    <w:rsid w:val="006C5E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lAfzendgegevens">
    <w:name w:val="stlAfzendgegevens"/>
    <w:qFormat/>
    <w:rsid w:val="000D7A99"/>
    <w:pPr>
      <w:tabs>
        <w:tab w:val="left" w:pos="284"/>
      </w:tabs>
      <w:spacing w:line="160" w:lineRule="exact"/>
    </w:pPr>
    <w:rPr>
      <w:rFonts w:asciiTheme="majorHAnsi" w:hAnsiTheme="majorHAnsi"/>
      <w:noProof/>
      <w:color w:val="24515F" w:themeColor="accent2"/>
      <w:sz w:val="12"/>
    </w:rPr>
  </w:style>
  <w:style w:type="character" w:customStyle="1" w:styleId="stlAfzendgegevensBold">
    <w:name w:val="stlAfzendgegevensBold"/>
    <w:basedOn w:val="DefaultParagraphFont"/>
    <w:uiPriority w:val="1"/>
    <w:qFormat/>
    <w:rsid w:val="000D7A99"/>
    <w:rPr>
      <w:rFonts w:asciiTheme="majorHAnsi" w:hAnsiTheme="majorHAnsi"/>
      <w:b/>
      <w:color w:val="24515F" w:themeColor="accent2"/>
    </w:rPr>
  </w:style>
  <w:style w:type="numbering" w:customStyle="1" w:styleId="stlBullets">
    <w:name w:val="stlBullets"/>
    <w:basedOn w:val="NoList"/>
    <w:uiPriority w:val="99"/>
    <w:rsid w:val="00FB5063"/>
    <w:pPr>
      <w:numPr>
        <w:numId w:val="1"/>
      </w:numPr>
    </w:pPr>
  </w:style>
  <w:style w:type="character" w:customStyle="1" w:styleId="stlDatum">
    <w:name w:val="stlDatum"/>
    <w:basedOn w:val="DefaultParagraphFont"/>
    <w:uiPriority w:val="1"/>
    <w:qFormat/>
    <w:rsid w:val="00FB5063"/>
  </w:style>
  <w:style w:type="paragraph" w:customStyle="1" w:styleId="stlMetadata">
    <w:name w:val="stlMetadata"/>
    <w:basedOn w:val="Normal"/>
    <w:qFormat/>
    <w:rsid w:val="00FB5063"/>
    <w:pPr>
      <w:spacing w:line="280" w:lineRule="exact"/>
    </w:pPr>
    <w:rPr>
      <w:sz w:val="16"/>
    </w:rPr>
  </w:style>
  <w:style w:type="paragraph" w:customStyle="1" w:styleId="stlMetadataVolgvel">
    <w:name w:val="stlMetadataVolgvel"/>
    <w:basedOn w:val="stlMetadata"/>
    <w:qFormat/>
    <w:rsid w:val="00FB5063"/>
    <w:rPr>
      <w:color w:val="4BA6DF" w:themeColor="accent1"/>
    </w:rPr>
  </w:style>
  <w:style w:type="numbering" w:customStyle="1" w:styleId="stlNummers">
    <w:name w:val="stlNummers"/>
    <w:basedOn w:val="NoList"/>
    <w:uiPriority w:val="99"/>
    <w:rsid w:val="00FB5063"/>
    <w:pPr>
      <w:numPr>
        <w:numId w:val="2"/>
      </w:numPr>
    </w:pPr>
  </w:style>
  <w:style w:type="character" w:customStyle="1" w:styleId="stlOnsKenmerk">
    <w:name w:val="stlOnsKenmerk"/>
    <w:basedOn w:val="DefaultParagraphFont"/>
    <w:uiPriority w:val="1"/>
    <w:qFormat/>
    <w:rsid w:val="00FB5063"/>
  </w:style>
  <w:style w:type="paragraph" w:customStyle="1" w:styleId="stlTussenkop">
    <w:name w:val="stlTussenkop"/>
    <w:basedOn w:val="Normal"/>
    <w:next w:val="Normal"/>
    <w:qFormat/>
    <w:rsid w:val="00FB5063"/>
    <w:rPr>
      <w:b/>
    </w:rPr>
  </w:style>
  <w:style w:type="paragraph" w:styleId="Header">
    <w:name w:val="header"/>
    <w:basedOn w:val="Normal"/>
    <w:link w:val="KoptekstChar"/>
    <w:uiPriority w:val="99"/>
    <w:unhideWhenUsed/>
    <w:rsid w:val="00230BF1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DefaultParagraphFont"/>
    <w:link w:val="Header"/>
    <w:uiPriority w:val="99"/>
    <w:rsid w:val="00230BF1"/>
    <w:rPr>
      <w:sz w:val="20"/>
    </w:rPr>
  </w:style>
  <w:style w:type="paragraph" w:styleId="Footer">
    <w:name w:val="footer"/>
    <w:basedOn w:val="Normal"/>
    <w:link w:val="VoettekstChar"/>
    <w:uiPriority w:val="99"/>
    <w:unhideWhenUsed/>
    <w:rsid w:val="00230BF1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DefaultParagraphFont"/>
    <w:link w:val="Footer"/>
    <w:uiPriority w:val="99"/>
    <w:rsid w:val="00230BF1"/>
    <w:rPr>
      <w:sz w:val="20"/>
    </w:rPr>
  </w:style>
  <w:style w:type="table" w:styleId="TableGrid">
    <w:name w:val="Table Grid"/>
    <w:basedOn w:val="TableNormal"/>
    <w:uiPriority w:val="39"/>
    <w:rsid w:val="00230B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elChar"/>
    <w:uiPriority w:val="10"/>
    <w:qFormat/>
    <w:rsid w:val="00AA4A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DefaultParagraphFont"/>
    <w:link w:val="Title"/>
    <w:uiPriority w:val="10"/>
    <w:rsid w:val="00AA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A4AAA"/>
    <w:rPr>
      <w:b/>
      <w:bCs/>
    </w:rPr>
  </w:style>
  <w:style w:type="character" w:customStyle="1" w:styleId="Kop1Char">
    <w:name w:val="Kop 1 Char"/>
    <w:basedOn w:val="DefaultParagraphFont"/>
    <w:link w:val="Heading1"/>
    <w:uiPriority w:val="9"/>
    <w:rsid w:val="006C5ED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Kop2Char">
    <w:name w:val="Kop 2 Char"/>
    <w:basedOn w:val="DefaultParagraphFont"/>
    <w:link w:val="Heading2"/>
    <w:uiPriority w:val="9"/>
    <w:rsid w:val="006C5ED1"/>
    <w:rPr>
      <w:rFonts w:asciiTheme="majorHAnsi" w:eastAsiaTheme="majorEastAsia" w:hAnsiTheme="majorHAnsi" w:cstheme="majorBidi"/>
      <w:b/>
      <w:sz w:val="20"/>
      <w:szCs w:val="26"/>
    </w:rPr>
  </w:style>
  <w:style w:type="paragraph" w:styleId="ListParagraph">
    <w:name w:val="List Paragraph"/>
    <w:basedOn w:val="Normal"/>
    <w:uiPriority w:val="34"/>
    <w:qFormat/>
    <w:rsid w:val="008D2743"/>
    <w:pPr>
      <w:ind w:left="720"/>
      <w:contextualSpacing/>
    </w:pPr>
  </w:style>
  <w:style w:type="paragraph" w:customStyle="1" w:styleId="stlAfzendgegevensZakelijkblauw">
    <w:name w:val="stlAfzendgegevens Zakelijk blauw"/>
    <w:basedOn w:val="Normal"/>
    <w:qFormat/>
    <w:rsid w:val="008047AA"/>
    <w:pPr>
      <w:tabs>
        <w:tab w:val="left" w:pos="284"/>
      </w:tabs>
      <w:spacing w:line="160" w:lineRule="exact"/>
    </w:pPr>
    <w:rPr>
      <w:noProof/>
      <w:color w:val="0C3E4E"/>
      <w:sz w:val="12"/>
    </w:rPr>
  </w:style>
  <w:style w:type="paragraph" w:customStyle="1" w:styleId="stlMetadataBriefkenmerken">
    <w:name w:val="stlMetadata Briefkenmerken"/>
    <w:basedOn w:val="Normal"/>
    <w:qFormat/>
    <w:rsid w:val="00FB5063"/>
    <w:pPr>
      <w:spacing w:line="280" w:lineRule="exact"/>
    </w:pPr>
    <w:rPr>
      <w:sz w:val="16"/>
    </w:rPr>
  </w:style>
  <w:style w:type="paragraph" w:customStyle="1" w:styleId="stlMetadataVolgvelLichtblauw">
    <w:name w:val="stlMetadataVolgvel Lichtblauw"/>
    <w:basedOn w:val="stlMetadataBriefkenmerken"/>
    <w:qFormat/>
    <w:rsid w:val="00EC4704"/>
    <w:rPr>
      <w:color w:val="4BA6DF"/>
    </w:rPr>
  </w:style>
  <w:style w:type="numbering" w:customStyle="1" w:styleId="stlBullets1">
    <w:name w:val="stlBullets1"/>
    <w:basedOn w:val="NoList"/>
    <w:uiPriority w:val="99"/>
    <w:rsid w:val="00245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Kantoorthema">
  <a:themeElements>
    <a:clrScheme name="Gemeente Meierijstad">
      <a:dk1>
        <a:sysClr val="windowText" lastClr="000000"/>
      </a:dk1>
      <a:lt1>
        <a:sysClr val="window" lastClr="FFFFFF"/>
      </a:lt1>
      <a:dk2>
        <a:srgbClr val="C6DD9B"/>
      </a:dk2>
      <a:lt2>
        <a:srgbClr val="C9E4F5"/>
      </a:lt2>
      <a:accent1>
        <a:srgbClr val="4BA6DF"/>
      </a:accent1>
      <a:accent2>
        <a:srgbClr val="24515F"/>
      </a:accent2>
      <a:accent3>
        <a:srgbClr val="8EBB38"/>
      </a:accent3>
      <a:accent4>
        <a:srgbClr val="C9E4F5"/>
      </a:accent4>
      <a:accent5>
        <a:srgbClr val="B6C5CA"/>
      </a:accent5>
      <a:accent6>
        <a:srgbClr val="DDEAC3"/>
      </a:accent6>
      <a:hlink>
        <a:srgbClr val="4BA6DF"/>
      </a:hlink>
      <a:folHlink>
        <a:srgbClr val="24515F"/>
      </a:folHlink>
    </a:clrScheme>
    <a:fontScheme name="Gemeente Meierijstad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F221DA4B91AE497FA8D3CB01EAAD507A.dotx</Template>
  <TotalTime>1</TotalTime>
  <Pages>1</Pages>
  <Words>0</Words>
  <Characters>0</Characters>
  <Application>Microsoft Office Word</Application>
  <DocSecurity>0</DocSecurity>
  <Lines>0</Lines>
  <Paragraphs>0</Paragraphs>
  <ScaleCrop>false</ScaleCrop>
  <Company>Gemeente Meierijstad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Marjolein van Erp</dc:creator>
  <cp:lastModifiedBy>Anja Polman | gemeente Meierijstad</cp:lastModifiedBy>
  <cp:revision>2</cp:revision>
  <dcterms:created xsi:type="dcterms:W3CDTF">2022-07-11T11:39:00Z</dcterms:created>
  <dcterms:modified xsi:type="dcterms:W3CDTF">2022-07-11T11:39:00Z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mvanerp@meierijstad.nl</vt:lpwstr>
  </property>
  <property fmtid="{D5CDD505-2E9C-101B-9397-08002B2CF9AE}" pid="3" name="Header">
    <vt:lpwstr>Formulier</vt:lpwstr>
  </property>
  <property fmtid="{D5CDD505-2E9C-101B-9397-08002B2CF9AE}" pid="4" name="HeaderId">
    <vt:lpwstr>F221DA4B91AE497FA8D3CB01EAAD507A</vt:lpwstr>
  </property>
  <property fmtid="{D5CDD505-2E9C-101B-9397-08002B2CF9AE}" pid="5" name="Template">
    <vt:lpwstr>Memo</vt:lpwstr>
  </property>
  <property fmtid="{D5CDD505-2E9C-101B-9397-08002B2CF9AE}" pid="6" name="TemplateId">
    <vt:lpwstr>720FC9A298BC4BFABC9BB491E932B300</vt:lpwstr>
  </property>
  <property fmtid="{D5CDD505-2E9C-101B-9397-08002B2CF9AE}" pid="7" name="Typist">
    <vt:lpwstr>mvanerp@meierijstad.nl</vt:lpwstr>
  </property>
</Properties>
</file>